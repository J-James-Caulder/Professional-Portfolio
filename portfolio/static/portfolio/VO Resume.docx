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2C8493A4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6E440B5B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93868A3" wp14:editId="4AB979AF">
                      <wp:extent cx="2122805" cy="2122805"/>
                      <wp:effectExtent l="19050" t="19050" r="2984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-2692" t="-8301" r="2692" b="-10095"/>
                                </a:stretch>
                              </a:blipFill>
                              <a:ln w="6350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220C5BD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" strokecolor="#002060" strokeweight="5pt">
                      <v:fill r:id="rId11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437482CB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67CA6C67" w14:textId="7282466B" w:rsidR="001B2ABD" w:rsidRDefault="00CC4E82" w:rsidP="001B2ABD">
            <w:pPr>
              <w:pStyle w:val="Title"/>
            </w:pPr>
            <w:r>
              <w:t>J. James Caulder</w:t>
            </w:r>
          </w:p>
          <w:p w14:paraId="5BAD9045" w14:textId="7ABFFCE3" w:rsidR="001B2ABD" w:rsidRDefault="00CC4E82" w:rsidP="001B2ABD">
            <w:pPr>
              <w:pStyle w:val="Subtitle"/>
            </w:pPr>
            <w:r w:rsidRPr="00517417">
              <w:rPr>
                <w:spacing w:val="0"/>
                <w:w w:val="55"/>
              </w:rPr>
              <w:t>Author/Voice Over Acto</w:t>
            </w:r>
            <w:r w:rsidRPr="00517417">
              <w:rPr>
                <w:spacing w:val="21"/>
                <w:w w:val="55"/>
              </w:rPr>
              <w:t>r</w:t>
            </w:r>
          </w:p>
        </w:tc>
      </w:tr>
      <w:tr w:rsidR="001B2ABD" w14:paraId="61FB0386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63C7EDF0ECE646ADB796233691A8903E"/>
              </w:placeholder>
              <w:temporary/>
              <w:showingPlcHdr/>
              <w15:appearance w15:val="hidden"/>
            </w:sdtPr>
            <w:sdtEndPr/>
            <w:sdtContent>
              <w:p w14:paraId="7520B59E" w14:textId="77777777" w:rsidR="001B2ABD" w:rsidRDefault="00036450" w:rsidP="00036450">
                <w:pPr>
                  <w:pStyle w:val="Heading3"/>
                </w:pPr>
                <w:r w:rsidRPr="00C04927">
                  <w:rPr>
                    <w:color w:val="002060"/>
                    <w:sz w:val="28"/>
                    <w:szCs w:val="28"/>
                  </w:rPr>
                  <w:t>Profile</w:t>
                </w:r>
              </w:p>
            </w:sdtContent>
          </w:sdt>
          <w:p w14:paraId="1274163B" w14:textId="60F0AD34" w:rsidR="00036450" w:rsidRPr="00C04927" w:rsidRDefault="00612E01" w:rsidP="00612E01">
            <w:pPr>
              <w:rPr>
                <w:sz w:val="22"/>
              </w:rPr>
            </w:pPr>
            <w:r w:rsidRPr="00C04927">
              <w:rPr>
                <w:sz w:val="22"/>
              </w:rPr>
              <w:t>I am an author and aspiring voice actor. I have State awards from Drama and Theater for different accents an</w:t>
            </w:r>
            <w:r w:rsidR="00C04927">
              <w:rPr>
                <w:sz w:val="22"/>
              </w:rPr>
              <w:t>d</w:t>
            </w:r>
            <w:r w:rsidRPr="00C04927">
              <w:rPr>
                <w:sz w:val="22"/>
              </w:rPr>
              <w:t xml:space="preserve"> characters.</w:t>
            </w:r>
          </w:p>
          <w:p w14:paraId="63BCA60F" w14:textId="573B6A5C" w:rsidR="00612E01" w:rsidRPr="00C04927" w:rsidRDefault="00612E01" w:rsidP="00612E01">
            <w:pPr>
              <w:rPr>
                <w:sz w:val="22"/>
              </w:rPr>
            </w:pPr>
          </w:p>
          <w:p w14:paraId="1D6C2E41" w14:textId="7CDC3807" w:rsidR="00612E01" w:rsidRPr="00C04927" w:rsidRDefault="00612E01" w:rsidP="00612E01">
            <w:pPr>
              <w:rPr>
                <w:sz w:val="22"/>
              </w:rPr>
            </w:pPr>
            <w:r w:rsidRPr="00C04927">
              <w:rPr>
                <w:sz w:val="22"/>
              </w:rPr>
              <w:t>I have published a novel and working on another. I also am working on providing the narration for the audiobook versions.</w:t>
            </w:r>
            <w:r w:rsidR="00907A06" w:rsidRPr="00C04927">
              <w:rPr>
                <w:sz w:val="22"/>
              </w:rPr>
              <w:t xml:space="preserve"> This includes providing voices for both the male and female characters, as well as the monsters and villains.</w:t>
            </w:r>
          </w:p>
          <w:p w14:paraId="0A85834B" w14:textId="77777777" w:rsidR="00036450" w:rsidRDefault="00036450" w:rsidP="00036450"/>
          <w:sdt>
            <w:sdtPr>
              <w:id w:val="-1954003311"/>
              <w:placeholder>
                <w:docPart w:val="3A1EE1D361C1405BA188132C281B545C"/>
              </w:placeholder>
              <w:temporary/>
              <w:showingPlcHdr/>
              <w15:appearance w15:val="hidden"/>
            </w:sdtPr>
            <w:sdtEndPr/>
            <w:sdtContent>
              <w:p w14:paraId="2A6E70F2" w14:textId="4881E352" w:rsidR="004D3011" w:rsidRDefault="00CB0055" w:rsidP="00CC4E82">
                <w:pPr>
                  <w:pStyle w:val="Heading3"/>
                </w:pPr>
                <w:r w:rsidRPr="00C04927">
                  <w:rPr>
                    <w:color w:val="002060"/>
                    <w:sz w:val="28"/>
                    <w:szCs w:val="28"/>
                  </w:rPr>
                  <w:t>Contact</w:t>
                </w:r>
              </w:p>
            </w:sdtContent>
          </w:sdt>
          <w:p w14:paraId="69EFBB3E" w14:textId="77777777" w:rsidR="004D3011" w:rsidRPr="004D3011" w:rsidRDefault="004D3011" w:rsidP="004D3011"/>
          <w:sdt>
            <w:sdtPr>
              <w:rPr>
                <w:sz w:val="22"/>
              </w:rPr>
              <w:id w:val="67859272"/>
              <w:placeholder>
                <w:docPart w:val="6B56DE404D014B4CB03DDA026EF03B94"/>
              </w:placeholder>
              <w:temporary/>
              <w:showingPlcHdr/>
              <w15:appearance w15:val="hidden"/>
            </w:sdtPr>
            <w:sdtEndPr/>
            <w:sdtContent>
              <w:p w14:paraId="2CEF36BB" w14:textId="77777777" w:rsidR="004D3011" w:rsidRPr="00C04927" w:rsidRDefault="004D3011" w:rsidP="004D3011">
                <w:pPr>
                  <w:rPr>
                    <w:sz w:val="22"/>
                  </w:rPr>
                </w:pPr>
                <w:r w:rsidRPr="00C04927">
                  <w:rPr>
                    <w:sz w:val="22"/>
                  </w:rPr>
                  <w:t>WEBSITE:</w:t>
                </w:r>
              </w:p>
            </w:sdtContent>
          </w:sdt>
          <w:sdt>
            <w:sdtPr>
              <w:rPr>
                <w:sz w:val="22"/>
              </w:rPr>
              <w:id w:val="-720132143"/>
              <w:placeholder>
                <w:docPart w:val="29F1EC680E894A949B84F70D9E955131"/>
              </w:placeholder>
              <w:temporary/>
              <w:showingPlcHdr/>
              <w15:appearance w15:val="hidden"/>
            </w:sdtPr>
            <w:sdtEndPr/>
            <w:sdtContent>
              <w:p w14:paraId="70136B6A" w14:textId="77777777" w:rsidR="004D3011" w:rsidRPr="00C04927" w:rsidRDefault="00E4381A" w:rsidP="004D3011">
                <w:pPr>
                  <w:rPr>
                    <w:sz w:val="22"/>
                  </w:rPr>
                </w:pPr>
                <w:r w:rsidRPr="00C04927">
                  <w:rPr>
                    <w:sz w:val="22"/>
                  </w:rPr>
                  <w:t>Website goes here</w:t>
                </w:r>
              </w:p>
            </w:sdtContent>
          </w:sdt>
          <w:p w14:paraId="340CA64A" w14:textId="77777777" w:rsidR="004D3011" w:rsidRPr="00C04927" w:rsidRDefault="004D3011" w:rsidP="004D3011">
            <w:pPr>
              <w:rPr>
                <w:sz w:val="22"/>
              </w:rPr>
            </w:pPr>
          </w:p>
          <w:sdt>
            <w:sdtPr>
              <w:rPr>
                <w:sz w:val="22"/>
              </w:rPr>
              <w:id w:val="-240260293"/>
              <w:placeholder>
                <w:docPart w:val="3DF3E8947FA14AE1883E40E52B31214E"/>
              </w:placeholder>
              <w:temporary/>
              <w:showingPlcHdr/>
              <w15:appearance w15:val="hidden"/>
            </w:sdtPr>
            <w:sdtEndPr/>
            <w:sdtContent>
              <w:p w14:paraId="64542432" w14:textId="77777777" w:rsidR="004D3011" w:rsidRPr="00C04927" w:rsidRDefault="004D3011" w:rsidP="004D3011">
                <w:pPr>
                  <w:rPr>
                    <w:sz w:val="22"/>
                  </w:rPr>
                </w:pPr>
                <w:r w:rsidRPr="00C04927">
                  <w:rPr>
                    <w:sz w:val="22"/>
                  </w:rPr>
                  <w:t>EMAIL:</w:t>
                </w:r>
              </w:p>
            </w:sdtContent>
          </w:sdt>
          <w:p w14:paraId="0AFD7EAA" w14:textId="2B23C304" w:rsidR="00036450" w:rsidRPr="00C04927" w:rsidRDefault="00CC4E82" w:rsidP="004D3011">
            <w:pPr>
              <w:rPr>
                <w:rStyle w:val="Hyperlink"/>
                <w:sz w:val="22"/>
              </w:rPr>
            </w:pPr>
            <w:r w:rsidRPr="00C04927">
              <w:rPr>
                <w:sz w:val="22"/>
              </w:rPr>
              <w:t>J.James.Caulder@gmail.com</w:t>
            </w:r>
          </w:p>
          <w:p w14:paraId="39F0F3D5" w14:textId="2026A98D" w:rsidR="004D3011" w:rsidRPr="00C04927" w:rsidRDefault="00612E01" w:rsidP="00CB0055">
            <w:pPr>
              <w:pStyle w:val="Heading3"/>
              <w:rPr>
                <w:color w:val="002060"/>
                <w:sz w:val="28"/>
                <w:szCs w:val="28"/>
              </w:rPr>
            </w:pPr>
            <w:r w:rsidRPr="00C04927">
              <w:rPr>
                <w:color w:val="002060"/>
                <w:sz w:val="28"/>
                <w:szCs w:val="28"/>
              </w:rPr>
              <w:t>Voices</w:t>
            </w:r>
          </w:p>
          <w:p w14:paraId="6BC7156F" w14:textId="4030259C" w:rsidR="004D3011" w:rsidRPr="00C04927" w:rsidRDefault="00612E01" w:rsidP="004D3011">
            <w:pPr>
              <w:rPr>
                <w:sz w:val="22"/>
              </w:rPr>
            </w:pPr>
            <w:r w:rsidRPr="00C04927">
              <w:rPr>
                <w:sz w:val="22"/>
              </w:rPr>
              <w:t>Irish Accent</w:t>
            </w:r>
          </w:p>
          <w:p w14:paraId="4F8E221C" w14:textId="74912447" w:rsidR="004D3011" w:rsidRPr="00C04927" w:rsidRDefault="00612E01" w:rsidP="004D3011">
            <w:pPr>
              <w:rPr>
                <w:sz w:val="22"/>
              </w:rPr>
            </w:pPr>
            <w:r w:rsidRPr="00C04927">
              <w:rPr>
                <w:sz w:val="22"/>
              </w:rPr>
              <w:t>French Accent</w:t>
            </w:r>
          </w:p>
          <w:p w14:paraId="1ABF5D79" w14:textId="4ACCD86F" w:rsidR="004D3011" w:rsidRPr="00C04927" w:rsidRDefault="00612E01" w:rsidP="004D3011">
            <w:pPr>
              <w:rPr>
                <w:sz w:val="22"/>
              </w:rPr>
            </w:pPr>
            <w:r w:rsidRPr="00C04927">
              <w:rPr>
                <w:sz w:val="22"/>
              </w:rPr>
              <w:t>British Accent</w:t>
            </w:r>
          </w:p>
          <w:p w14:paraId="3A71A181" w14:textId="202978B5" w:rsidR="004D3011" w:rsidRPr="004D3011" w:rsidRDefault="00612E01" w:rsidP="004D3011">
            <w:r w:rsidRPr="00C04927">
              <w:rPr>
                <w:sz w:val="22"/>
              </w:rPr>
              <w:t>Female/Male</w:t>
            </w:r>
          </w:p>
        </w:tc>
        <w:tc>
          <w:tcPr>
            <w:tcW w:w="720" w:type="dxa"/>
          </w:tcPr>
          <w:p w14:paraId="344DB4B2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791CC810F7A542DF9B37B40285CD7560"/>
              </w:placeholder>
              <w:temporary/>
              <w:showingPlcHdr/>
              <w15:appearance w15:val="hidden"/>
            </w:sdtPr>
            <w:sdtEndPr/>
            <w:sdtContent>
              <w:p w14:paraId="2419DA8C" w14:textId="77777777" w:rsidR="001B2ABD" w:rsidRDefault="00E25A26" w:rsidP="00036450">
                <w:pPr>
                  <w:pStyle w:val="Heading2"/>
                </w:pPr>
                <w:r w:rsidRPr="00C04927">
                  <w:rPr>
                    <w:sz w:val="28"/>
                    <w:szCs w:val="28"/>
                  </w:rPr>
                  <w:t>EDUCATION</w:t>
                </w:r>
              </w:p>
            </w:sdtContent>
          </w:sdt>
          <w:p w14:paraId="0EE1E416" w14:textId="5402A94A" w:rsidR="00036450" w:rsidRPr="00C04927" w:rsidRDefault="00612E01" w:rsidP="00B359E4">
            <w:pPr>
              <w:pStyle w:val="Heading4"/>
              <w:rPr>
                <w:sz w:val="22"/>
              </w:rPr>
            </w:pPr>
            <w:r w:rsidRPr="00C04927">
              <w:rPr>
                <w:sz w:val="22"/>
              </w:rPr>
              <w:t>University of Utah</w:t>
            </w:r>
          </w:p>
          <w:p w14:paraId="0AF7CE74" w14:textId="50E36C97" w:rsidR="00036450" w:rsidRPr="00C04927" w:rsidRDefault="00612E01" w:rsidP="00B359E4">
            <w:pPr>
              <w:pStyle w:val="Date"/>
              <w:rPr>
                <w:sz w:val="22"/>
              </w:rPr>
            </w:pPr>
            <w:r w:rsidRPr="00C04927">
              <w:rPr>
                <w:sz w:val="22"/>
              </w:rPr>
              <w:t>2013</w:t>
            </w:r>
            <w:r w:rsidR="00036450" w:rsidRPr="00C04927">
              <w:rPr>
                <w:sz w:val="22"/>
              </w:rPr>
              <w:t xml:space="preserve"> - </w:t>
            </w:r>
            <w:r w:rsidRPr="00C04927">
              <w:rPr>
                <w:sz w:val="22"/>
              </w:rPr>
              <w:t>2018</w:t>
            </w:r>
          </w:p>
          <w:p w14:paraId="5FB7DCEE" w14:textId="62EE440A" w:rsidR="004D3011" w:rsidRPr="00C04927" w:rsidRDefault="00612E01" w:rsidP="00036450">
            <w:pPr>
              <w:rPr>
                <w:sz w:val="22"/>
              </w:rPr>
            </w:pPr>
            <w:r w:rsidRPr="00C04927">
              <w:rPr>
                <w:sz w:val="22"/>
              </w:rPr>
              <w:t>Bachelor’s in Psychology, with emphasis in Pre-Med.</w:t>
            </w:r>
          </w:p>
          <w:p w14:paraId="44E3585E" w14:textId="689BD23F" w:rsidR="00036450" w:rsidRDefault="00036450" w:rsidP="00036450"/>
          <w:p w14:paraId="60C1E4B0" w14:textId="47CEBB35" w:rsidR="00036450" w:rsidRPr="00C04927" w:rsidRDefault="00C04927" w:rsidP="00036450">
            <w:pPr>
              <w:pStyle w:val="Heading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Prior Experience</w:t>
            </w:r>
          </w:p>
          <w:p w14:paraId="096F2C47" w14:textId="165A3364" w:rsidR="00036450" w:rsidRPr="00C04927" w:rsidRDefault="00260E78" w:rsidP="00B359E4">
            <w:pPr>
              <w:pStyle w:val="Heading4"/>
              <w:rPr>
                <w:sz w:val="22"/>
              </w:rPr>
            </w:pPr>
            <w:r w:rsidRPr="00C04927">
              <w:rPr>
                <w:sz w:val="22"/>
              </w:rPr>
              <w:t>A Shadowing Flame</w:t>
            </w:r>
            <w:r w:rsidR="00036450" w:rsidRPr="00C04927">
              <w:rPr>
                <w:sz w:val="22"/>
              </w:rPr>
              <w:t xml:space="preserve"> </w:t>
            </w:r>
            <w:r w:rsidR="00C04927" w:rsidRPr="00C04927">
              <w:rPr>
                <w:sz w:val="22"/>
              </w:rPr>
              <w:t xml:space="preserve">   </w:t>
            </w:r>
            <w:r w:rsidRPr="00C04927">
              <w:rPr>
                <w:sz w:val="22"/>
              </w:rPr>
              <w:t>novel</w:t>
            </w:r>
            <w:r w:rsidR="00C04927" w:rsidRPr="00C04927">
              <w:rPr>
                <w:sz w:val="22"/>
              </w:rPr>
              <w:t>/narration</w:t>
            </w:r>
          </w:p>
          <w:p w14:paraId="53512910" w14:textId="512F4D1D" w:rsidR="00FE1AA5" w:rsidRPr="00C04927" w:rsidRDefault="00FE1AA5" w:rsidP="00FE1AA5">
            <w:pPr>
              <w:pStyle w:val="Date"/>
              <w:rPr>
                <w:sz w:val="22"/>
              </w:rPr>
            </w:pPr>
            <w:r w:rsidRPr="00C04927">
              <w:rPr>
                <w:sz w:val="22"/>
              </w:rPr>
              <w:t>Published Oct 2015</w:t>
            </w:r>
          </w:p>
          <w:p w14:paraId="379DA29F" w14:textId="2E72AFE5" w:rsidR="00036450" w:rsidRPr="00C04927" w:rsidRDefault="00260E78" w:rsidP="00036450">
            <w:pPr>
              <w:rPr>
                <w:sz w:val="22"/>
              </w:rPr>
            </w:pPr>
            <w:r w:rsidRPr="00C04927">
              <w:rPr>
                <w:sz w:val="22"/>
              </w:rPr>
              <w:t>Published the novel through Kindle Direct Publishing for hardcopy and e-book. Currently working on narrating audiobook.</w:t>
            </w:r>
            <w:r w:rsidR="00036450" w:rsidRPr="00C04927">
              <w:rPr>
                <w:sz w:val="22"/>
              </w:rPr>
              <w:t xml:space="preserve"> </w:t>
            </w:r>
          </w:p>
          <w:p w14:paraId="35747B04" w14:textId="77777777" w:rsidR="004D3011" w:rsidRPr="00C04927" w:rsidRDefault="004D3011" w:rsidP="00036450">
            <w:pPr>
              <w:rPr>
                <w:sz w:val="22"/>
              </w:rPr>
            </w:pPr>
          </w:p>
          <w:p w14:paraId="505D7459" w14:textId="77777777" w:rsidR="00C04927" w:rsidRPr="00C04927" w:rsidRDefault="00C04927" w:rsidP="00C04927">
            <w:pPr>
              <w:pStyle w:val="Heading4"/>
              <w:rPr>
                <w:bCs/>
                <w:sz w:val="22"/>
              </w:rPr>
            </w:pPr>
            <w:r w:rsidRPr="00C04927">
              <w:rPr>
                <w:sz w:val="22"/>
              </w:rPr>
              <w:t>Night of One Acts     actor</w:t>
            </w:r>
          </w:p>
          <w:p w14:paraId="2C455380" w14:textId="77777777" w:rsidR="00C04927" w:rsidRPr="00C04927" w:rsidRDefault="00C04927" w:rsidP="00C04927">
            <w:pPr>
              <w:pStyle w:val="Date"/>
              <w:rPr>
                <w:sz w:val="22"/>
              </w:rPr>
            </w:pPr>
            <w:r w:rsidRPr="00C04927">
              <w:rPr>
                <w:sz w:val="22"/>
              </w:rPr>
              <w:t>April 2009</w:t>
            </w:r>
          </w:p>
          <w:p w14:paraId="7AA10ED1" w14:textId="0FC26668" w:rsidR="00C04927" w:rsidRDefault="00C04927" w:rsidP="00C04927">
            <w:pPr>
              <w:rPr>
                <w:sz w:val="22"/>
              </w:rPr>
            </w:pPr>
            <w:r w:rsidRPr="00C04927">
              <w:rPr>
                <w:sz w:val="22"/>
              </w:rPr>
              <w:t>Performed a variety of roles in several different genres of</w:t>
            </w:r>
            <w:r>
              <w:rPr>
                <w:sz w:val="22"/>
              </w:rPr>
              <w:t xml:space="preserve"> acting scenes.</w:t>
            </w:r>
            <w:r w:rsidRPr="00C04927">
              <w:rPr>
                <w:sz w:val="22"/>
              </w:rPr>
              <w:t xml:space="preserve"> </w:t>
            </w:r>
          </w:p>
          <w:p w14:paraId="2FDF6EA3" w14:textId="77777777" w:rsidR="00C04927" w:rsidRPr="00C04927" w:rsidRDefault="00C04927" w:rsidP="00C04927">
            <w:pPr>
              <w:rPr>
                <w:sz w:val="22"/>
              </w:rPr>
            </w:pPr>
          </w:p>
          <w:p w14:paraId="50A00658" w14:textId="412BF454" w:rsidR="004D3011" w:rsidRPr="00C04927" w:rsidRDefault="00C04927" w:rsidP="00B359E4">
            <w:pPr>
              <w:pStyle w:val="Heading4"/>
              <w:rPr>
                <w:bCs/>
                <w:sz w:val="22"/>
              </w:rPr>
            </w:pPr>
            <w:r w:rsidRPr="00C04927">
              <w:rPr>
                <w:sz w:val="22"/>
              </w:rPr>
              <w:t>Matchmaker     actor</w:t>
            </w:r>
          </w:p>
          <w:p w14:paraId="37E1E846" w14:textId="3AA82D85" w:rsidR="00FE1AA5" w:rsidRPr="00C04927" w:rsidRDefault="00C04927" w:rsidP="00FE1AA5">
            <w:pPr>
              <w:pStyle w:val="Date"/>
              <w:rPr>
                <w:sz w:val="22"/>
              </w:rPr>
            </w:pPr>
            <w:r w:rsidRPr="00C04927">
              <w:rPr>
                <w:sz w:val="22"/>
              </w:rPr>
              <w:t>Oct 2008</w:t>
            </w:r>
          </w:p>
          <w:p w14:paraId="3D3D8F8B" w14:textId="55580ADE" w:rsidR="004D3011" w:rsidRPr="00C04927" w:rsidRDefault="00C04927" w:rsidP="004D3011">
            <w:pPr>
              <w:rPr>
                <w:sz w:val="22"/>
              </w:rPr>
            </w:pPr>
            <w:r w:rsidRPr="00C04927">
              <w:rPr>
                <w:sz w:val="22"/>
              </w:rPr>
              <w:t>Portrayed a French waiter. Received Utah’s Best Character Cameo award for performance.</w:t>
            </w:r>
          </w:p>
          <w:p w14:paraId="08DE022D" w14:textId="77777777" w:rsidR="004D3011" w:rsidRDefault="004D3011" w:rsidP="00036450"/>
          <w:sdt>
            <w:sdtPr>
              <w:id w:val="1669594239"/>
              <w:placeholder>
                <w:docPart w:val="5A44378987554BD483FDD9B21B8C7209"/>
              </w:placeholder>
              <w:temporary/>
              <w:showingPlcHdr/>
              <w15:appearance w15:val="hidden"/>
            </w:sdtPr>
            <w:sdtEndPr/>
            <w:sdtContent>
              <w:p w14:paraId="48062B26" w14:textId="77777777" w:rsidR="00036450" w:rsidRDefault="00180329" w:rsidP="00036450">
                <w:pPr>
                  <w:pStyle w:val="Heading2"/>
                </w:pPr>
                <w:r w:rsidRPr="00C04927">
                  <w:rPr>
                    <w:rStyle w:val="Heading2Char"/>
                    <w:b/>
                    <w:bCs/>
                    <w:caps/>
                    <w:sz w:val="28"/>
                    <w:szCs w:val="28"/>
                  </w:rPr>
                  <w:t>SKILLS</w:t>
                </w:r>
              </w:p>
            </w:sdtContent>
          </w:sdt>
          <w:p w14:paraId="1E3735BA" w14:textId="77777777" w:rsidR="00036450" w:rsidRPr="00C04927" w:rsidRDefault="00E22D1E" w:rsidP="00E22D1E">
            <w:pPr>
              <w:pStyle w:val="ListParagraph"/>
              <w:numPr>
                <w:ilvl w:val="0"/>
                <w:numId w:val="1"/>
              </w:numPr>
              <w:rPr>
                <w:sz w:val="22"/>
              </w:rPr>
            </w:pPr>
            <w:r w:rsidRPr="00C04927">
              <w:rPr>
                <w:sz w:val="22"/>
              </w:rPr>
              <w:t>Exciting Character Voices</w:t>
            </w:r>
          </w:p>
          <w:p w14:paraId="130DEFEF" w14:textId="77777777" w:rsidR="00E22D1E" w:rsidRPr="00C04927" w:rsidRDefault="00E22D1E" w:rsidP="00E22D1E">
            <w:pPr>
              <w:pStyle w:val="ListParagraph"/>
              <w:numPr>
                <w:ilvl w:val="0"/>
                <w:numId w:val="1"/>
              </w:numPr>
              <w:rPr>
                <w:sz w:val="22"/>
              </w:rPr>
            </w:pPr>
            <w:r w:rsidRPr="00C04927">
              <w:rPr>
                <w:sz w:val="22"/>
              </w:rPr>
              <w:t>Quick to Learn Accents</w:t>
            </w:r>
          </w:p>
          <w:p w14:paraId="084706C3" w14:textId="77777777" w:rsidR="00E22D1E" w:rsidRPr="00C04927" w:rsidRDefault="00E22D1E" w:rsidP="00E22D1E">
            <w:pPr>
              <w:pStyle w:val="ListParagraph"/>
              <w:numPr>
                <w:ilvl w:val="0"/>
                <w:numId w:val="1"/>
              </w:numPr>
              <w:rPr>
                <w:sz w:val="22"/>
              </w:rPr>
            </w:pPr>
            <w:r w:rsidRPr="00C04927">
              <w:rPr>
                <w:sz w:val="22"/>
              </w:rPr>
              <w:t>Expressive Vocal Emotions</w:t>
            </w:r>
          </w:p>
          <w:p w14:paraId="491E6F24" w14:textId="77777777" w:rsidR="005E38C0" w:rsidRPr="00C04927" w:rsidRDefault="005E38C0" w:rsidP="00E22D1E">
            <w:pPr>
              <w:pStyle w:val="ListParagraph"/>
              <w:numPr>
                <w:ilvl w:val="0"/>
                <w:numId w:val="1"/>
              </w:numPr>
              <w:rPr>
                <w:sz w:val="22"/>
              </w:rPr>
            </w:pPr>
            <w:r w:rsidRPr="00C04927">
              <w:rPr>
                <w:sz w:val="22"/>
              </w:rPr>
              <w:t>Broad Range of Vocal Pitch</w:t>
            </w:r>
          </w:p>
          <w:p w14:paraId="2FB2307D" w14:textId="0B9A8D08" w:rsidR="00D6135A" w:rsidRPr="00E22D1E" w:rsidRDefault="00D6135A" w:rsidP="00E22D1E">
            <w:pPr>
              <w:pStyle w:val="ListParagraph"/>
              <w:numPr>
                <w:ilvl w:val="0"/>
                <w:numId w:val="1"/>
              </w:numPr>
            </w:pPr>
            <w:r w:rsidRPr="00C04927">
              <w:rPr>
                <w:sz w:val="22"/>
              </w:rPr>
              <w:t>Fluent in Speaking Fijian</w:t>
            </w:r>
          </w:p>
        </w:tc>
      </w:tr>
      <w:tr w:rsidR="00C04927" w14:paraId="45C8047D" w14:textId="77777777" w:rsidTr="001B2ABD">
        <w:tc>
          <w:tcPr>
            <w:tcW w:w="3600" w:type="dxa"/>
          </w:tcPr>
          <w:p w14:paraId="5F4B0A56" w14:textId="77777777" w:rsidR="00C04927" w:rsidRDefault="00C04927" w:rsidP="00036450">
            <w:pPr>
              <w:pStyle w:val="Heading3"/>
            </w:pPr>
          </w:p>
        </w:tc>
        <w:tc>
          <w:tcPr>
            <w:tcW w:w="720" w:type="dxa"/>
          </w:tcPr>
          <w:p w14:paraId="5CD85FAE" w14:textId="77777777" w:rsidR="00C04927" w:rsidRDefault="00C04927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14:paraId="73DB7943" w14:textId="77777777" w:rsidR="00C04927" w:rsidRDefault="00C04927" w:rsidP="00036450">
            <w:pPr>
              <w:pStyle w:val="Heading2"/>
            </w:pPr>
          </w:p>
        </w:tc>
      </w:tr>
    </w:tbl>
    <w:p w14:paraId="75C31CE5" w14:textId="77777777" w:rsidR="0043117B" w:rsidRDefault="00B930E4" w:rsidP="000C45FF">
      <w:pPr>
        <w:tabs>
          <w:tab w:val="left" w:pos="990"/>
        </w:tabs>
      </w:pPr>
    </w:p>
    <w:sectPr w:rsidR="0043117B" w:rsidSect="000C45FF">
      <w:headerReference w:type="default" r:id="rId1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5F38D1" w14:textId="77777777" w:rsidR="00B930E4" w:rsidRDefault="00B930E4" w:rsidP="000C45FF">
      <w:r>
        <w:separator/>
      </w:r>
    </w:p>
  </w:endnote>
  <w:endnote w:type="continuationSeparator" w:id="0">
    <w:p w14:paraId="3B31C4B7" w14:textId="77777777" w:rsidR="00B930E4" w:rsidRDefault="00B930E4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10EB7" w14:textId="77777777" w:rsidR="00B930E4" w:rsidRDefault="00B930E4" w:rsidP="000C45FF">
      <w:r>
        <w:separator/>
      </w:r>
    </w:p>
  </w:footnote>
  <w:footnote w:type="continuationSeparator" w:id="0">
    <w:p w14:paraId="3B15DD81" w14:textId="77777777" w:rsidR="00B930E4" w:rsidRDefault="00B930E4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3ABCA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AAF119F" wp14:editId="6943D3C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858EE"/>
    <w:multiLevelType w:val="hybridMultilevel"/>
    <w:tmpl w:val="EF30C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ocumentProtection w:edit="readOnly" w:enforcement="1" w:cryptProviderType="rsaAES" w:cryptAlgorithmClass="hash" w:cryptAlgorithmType="typeAny" w:cryptAlgorithmSid="14" w:cryptSpinCount="100000" w:hash="ke8c3ON21D+S7CdEBiBzB/56qxGbzhsepcZ9EWjoAJIqAZxnzWnrXBtFWLh26ax26fLAgZRRtLz6TYCL67KGyQ==" w:salt="Nblmv+HThzDIrk8vaGn2bQ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E82"/>
    <w:rsid w:val="00036450"/>
    <w:rsid w:val="00094499"/>
    <w:rsid w:val="000979B9"/>
    <w:rsid w:val="000C45FF"/>
    <w:rsid w:val="000C4D54"/>
    <w:rsid w:val="000E3FD1"/>
    <w:rsid w:val="00112054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60E78"/>
    <w:rsid w:val="00281FD5"/>
    <w:rsid w:val="0030481B"/>
    <w:rsid w:val="003156FC"/>
    <w:rsid w:val="0031653C"/>
    <w:rsid w:val="003254B5"/>
    <w:rsid w:val="0037121F"/>
    <w:rsid w:val="00372118"/>
    <w:rsid w:val="003A6B7D"/>
    <w:rsid w:val="003B06CA"/>
    <w:rsid w:val="004071FC"/>
    <w:rsid w:val="00445947"/>
    <w:rsid w:val="004813B3"/>
    <w:rsid w:val="00496591"/>
    <w:rsid w:val="004C63E4"/>
    <w:rsid w:val="004D3011"/>
    <w:rsid w:val="00517417"/>
    <w:rsid w:val="005262AC"/>
    <w:rsid w:val="00544ED9"/>
    <w:rsid w:val="005E38C0"/>
    <w:rsid w:val="005E39D5"/>
    <w:rsid w:val="00600670"/>
    <w:rsid w:val="00612E01"/>
    <w:rsid w:val="0062123A"/>
    <w:rsid w:val="00633D02"/>
    <w:rsid w:val="00646E75"/>
    <w:rsid w:val="006771D0"/>
    <w:rsid w:val="00715FCB"/>
    <w:rsid w:val="007250C6"/>
    <w:rsid w:val="00743101"/>
    <w:rsid w:val="007775E1"/>
    <w:rsid w:val="007867A0"/>
    <w:rsid w:val="007927F5"/>
    <w:rsid w:val="00802CA0"/>
    <w:rsid w:val="008271CD"/>
    <w:rsid w:val="00907A06"/>
    <w:rsid w:val="009260CD"/>
    <w:rsid w:val="00952C25"/>
    <w:rsid w:val="00A2118D"/>
    <w:rsid w:val="00AD76E2"/>
    <w:rsid w:val="00B20152"/>
    <w:rsid w:val="00B359E4"/>
    <w:rsid w:val="00B57D98"/>
    <w:rsid w:val="00B70850"/>
    <w:rsid w:val="00B930E4"/>
    <w:rsid w:val="00C04927"/>
    <w:rsid w:val="00C066B6"/>
    <w:rsid w:val="00C205FE"/>
    <w:rsid w:val="00C37BA1"/>
    <w:rsid w:val="00C4674C"/>
    <w:rsid w:val="00C506CF"/>
    <w:rsid w:val="00C725CF"/>
    <w:rsid w:val="00C72BED"/>
    <w:rsid w:val="00C9578B"/>
    <w:rsid w:val="00CB0055"/>
    <w:rsid w:val="00CC4E82"/>
    <w:rsid w:val="00D2522B"/>
    <w:rsid w:val="00D422DE"/>
    <w:rsid w:val="00D5459D"/>
    <w:rsid w:val="00D6135A"/>
    <w:rsid w:val="00DA1F4D"/>
    <w:rsid w:val="00DD172A"/>
    <w:rsid w:val="00E22D1E"/>
    <w:rsid w:val="00E25A26"/>
    <w:rsid w:val="00E4381A"/>
    <w:rsid w:val="00E53D0E"/>
    <w:rsid w:val="00E55D74"/>
    <w:rsid w:val="00F60274"/>
    <w:rsid w:val="00F77FB9"/>
    <w:rsid w:val="00FB068F"/>
    <w:rsid w:val="00FE1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5D3DBC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E22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2753\AppData\Local\Microsoft\Office\16.0\DTS\en-US%7b84A8BFE4-5B61-4481-90F5-19803F112363%7d\%7b18A303C0-F25F-44B4-B7D9-933CECDAEB9B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3C7EDF0ECE646ADB796233691A890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8129D6-5CF6-4A07-AE94-18A8144BF656}"/>
      </w:docPartPr>
      <w:docPartBody>
        <w:p w:rsidR="00AD7E95" w:rsidRDefault="00AA6845">
          <w:pPr>
            <w:pStyle w:val="63C7EDF0ECE646ADB796233691A8903E"/>
          </w:pPr>
          <w:r w:rsidRPr="00D5459D">
            <w:t>Profile</w:t>
          </w:r>
        </w:p>
      </w:docPartBody>
    </w:docPart>
    <w:docPart>
      <w:docPartPr>
        <w:name w:val="3A1EE1D361C1405BA188132C281B54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4C9E53-B89D-4C8C-BF93-B3277A36298A}"/>
      </w:docPartPr>
      <w:docPartBody>
        <w:p w:rsidR="00AD7E95" w:rsidRDefault="00AA6845">
          <w:pPr>
            <w:pStyle w:val="3A1EE1D361C1405BA188132C281B545C"/>
          </w:pPr>
          <w:r w:rsidRPr="00CB0055">
            <w:t>Contact</w:t>
          </w:r>
        </w:p>
      </w:docPartBody>
    </w:docPart>
    <w:docPart>
      <w:docPartPr>
        <w:name w:val="6B56DE404D014B4CB03DDA026EF03B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0DF5B4-A460-47B6-9EA3-B70FD08244BC}"/>
      </w:docPartPr>
      <w:docPartBody>
        <w:p w:rsidR="00AD7E95" w:rsidRDefault="00AA6845">
          <w:pPr>
            <w:pStyle w:val="6B56DE404D014B4CB03DDA026EF03B94"/>
          </w:pPr>
          <w:r w:rsidRPr="004D3011">
            <w:t>WEBSITE:</w:t>
          </w:r>
        </w:p>
      </w:docPartBody>
    </w:docPart>
    <w:docPart>
      <w:docPartPr>
        <w:name w:val="29F1EC680E894A949B84F70D9E9551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A1E17B-E731-4BDA-A95F-41514A632287}"/>
      </w:docPartPr>
      <w:docPartBody>
        <w:p w:rsidR="00AD7E95" w:rsidRDefault="00AA6845">
          <w:pPr>
            <w:pStyle w:val="29F1EC680E894A949B84F70D9E955131"/>
          </w:pPr>
          <w:r>
            <w:t>Website goes here</w:t>
          </w:r>
        </w:p>
      </w:docPartBody>
    </w:docPart>
    <w:docPart>
      <w:docPartPr>
        <w:name w:val="3DF3E8947FA14AE1883E40E52B3121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B74799-3D10-4641-B026-B97A87BD7C60}"/>
      </w:docPartPr>
      <w:docPartBody>
        <w:p w:rsidR="00AD7E95" w:rsidRDefault="00AA6845">
          <w:pPr>
            <w:pStyle w:val="3DF3E8947FA14AE1883E40E52B31214E"/>
          </w:pPr>
          <w:r w:rsidRPr="004D3011">
            <w:t>EMAIL:</w:t>
          </w:r>
        </w:p>
      </w:docPartBody>
    </w:docPart>
    <w:docPart>
      <w:docPartPr>
        <w:name w:val="791CC810F7A542DF9B37B40285CD75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042517-C4DC-44AB-93D6-12309EF5C458}"/>
      </w:docPartPr>
      <w:docPartBody>
        <w:p w:rsidR="00AD7E95" w:rsidRDefault="00AA6845">
          <w:pPr>
            <w:pStyle w:val="791CC810F7A542DF9B37B40285CD7560"/>
          </w:pPr>
          <w:r w:rsidRPr="00036450">
            <w:t>EDUCATION</w:t>
          </w:r>
        </w:p>
      </w:docPartBody>
    </w:docPart>
    <w:docPart>
      <w:docPartPr>
        <w:name w:val="5A44378987554BD483FDD9B21B8C72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92D7D3-3AD4-4DFA-A9D9-FA5784559F06}"/>
      </w:docPartPr>
      <w:docPartBody>
        <w:p w:rsidR="00AD7E95" w:rsidRDefault="00AA6845">
          <w:pPr>
            <w:pStyle w:val="5A44378987554BD483FDD9B21B8C7209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845"/>
    <w:rsid w:val="00536691"/>
    <w:rsid w:val="00950CC5"/>
    <w:rsid w:val="00AA6845"/>
    <w:rsid w:val="00AD7E95"/>
    <w:rsid w:val="00D45ED1"/>
    <w:rsid w:val="00E6466E"/>
    <w:rsid w:val="00F23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3C7EDF0ECE646ADB796233691A8903E">
    <w:name w:val="63C7EDF0ECE646ADB796233691A8903E"/>
  </w:style>
  <w:style w:type="paragraph" w:customStyle="1" w:styleId="3A1EE1D361C1405BA188132C281B545C">
    <w:name w:val="3A1EE1D361C1405BA188132C281B545C"/>
  </w:style>
  <w:style w:type="paragraph" w:customStyle="1" w:styleId="6B56DE404D014B4CB03DDA026EF03B94">
    <w:name w:val="6B56DE404D014B4CB03DDA026EF03B94"/>
  </w:style>
  <w:style w:type="paragraph" w:customStyle="1" w:styleId="29F1EC680E894A949B84F70D9E955131">
    <w:name w:val="29F1EC680E894A949B84F70D9E955131"/>
  </w:style>
  <w:style w:type="paragraph" w:customStyle="1" w:styleId="3DF3E8947FA14AE1883E40E52B31214E">
    <w:name w:val="3DF3E8947FA14AE1883E40E52B31214E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791CC810F7A542DF9B37B40285CD7560">
    <w:name w:val="791CC810F7A542DF9B37B40285CD7560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5A44378987554BD483FDD9B21B8C7209">
    <w:name w:val="5A44378987554BD483FDD9B21B8C72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C:\Users\22753\AppData\Local\Microsoft\Office\16.0\DTS\en-US{84A8BFE4-5B61-4481-90F5-19803F112363}\{18A303C0-F25F-44B4-B7D9-933CECDAEB9B}tf00546271_win32.dotx</Template>
  <TotalTime>0</TotalTime>
  <Pages>1</Pages>
  <Words>176</Words>
  <Characters>1002</Characters>
  <Application>Microsoft Office Word</Application>
  <DocSecurity>8</DocSecurity>
  <Lines>65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2021-08-03T22:32:00Z</dcterms:created>
  <dcterms:modified xsi:type="dcterms:W3CDTF">2021-08-05T03:27:00Z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